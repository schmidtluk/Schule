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E2D6912" w14:textId="07058861" w:rsidR="0035796C" w:rsidRPr="007D3B2C" w:rsidRDefault="006D788F">
      <w:pPr>
        <w:rPr>
          <w:sz w:val="24"/>
          <w:szCs w:val="24"/>
        </w:rPr>
      </w:pPr>
      <w:r w:rsidRPr="007D3B2C">
        <w:rPr>
          <w:sz w:val="24"/>
          <w:szCs w:val="24"/>
        </w:rPr>
        <w:t>Wer hat nicht schon einmal von einem „Burn-out“ gehört? Doch was genau ist eigentlich ein Burn-out, und wie kann uns eine Auszeit von der digitalen Welt helfen</w:t>
      </w:r>
      <w:r w:rsidR="00FC2CC4" w:rsidRPr="007D3B2C">
        <w:rPr>
          <w:sz w:val="24"/>
          <w:szCs w:val="24"/>
        </w:rPr>
        <w:t>,</w:t>
      </w:r>
      <w:r w:rsidRPr="007D3B2C">
        <w:rPr>
          <w:sz w:val="24"/>
          <w:szCs w:val="24"/>
        </w:rPr>
        <w:t xml:space="preserve"> einen solchen vorzubeugen? </w:t>
      </w:r>
      <w:r w:rsidR="003D672D" w:rsidRPr="007D3B2C">
        <w:rPr>
          <w:sz w:val="24"/>
          <w:szCs w:val="24"/>
        </w:rPr>
        <w:t>Mein Name ist Jonathan Spitzbart und</w:t>
      </w:r>
      <w:r w:rsidRPr="007D3B2C">
        <w:rPr>
          <w:sz w:val="24"/>
          <w:szCs w:val="24"/>
        </w:rPr>
        <w:t xml:space="preserve"> ich</w:t>
      </w:r>
      <w:r w:rsidR="003D672D" w:rsidRPr="007D3B2C">
        <w:rPr>
          <w:sz w:val="24"/>
          <w:szCs w:val="24"/>
        </w:rPr>
        <w:t xml:space="preserve"> darf</w:t>
      </w:r>
      <w:r w:rsidRPr="007D3B2C">
        <w:rPr>
          <w:sz w:val="24"/>
          <w:szCs w:val="24"/>
        </w:rPr>
        <w:t xml:space="preserve"> Sie, sehr geehrte Damen und Herren</w:t>
      </w:r>
      <w:r w:rsidR="00B74E43" w:rsidRPr="007D3B2C">
        <w:rPr>
          <w:sz w:val="24"/>
          <w:szCs w:val="24"/>
        </w:rPr>
        <w:t>,</w:t>
      </w:r>
      <w:r w:rsidRPr="007D3B2C">
        <w:rPr>
          <w:sz w:val="24"/>
          <w:szCs w:val="24"/>
        </w:rPr>
        <w:t xml:space="preserve"> recht herzlich zu meinem Vortrag über Burnout Prävention begrüßen.</w:t>
      </w:r>
      <w:r w:rsidR="00B249F0" w:rsidRPr="007D3B2C">
        <w:rPr>
          <w:sz w:val="24"/>
          <w:szCs w:val="24"/>
        </w:rPr>
        <w:t xml:space="preserve"> Grundlage meiner Rede dient </w:t>
      </w:r>
      <w:r w:rsidR="00516EBB" w:rsidRPr="007D3B2C">
        <w:rPr>
          <w:sz w:val="24"/>
          <w:szCs w:val="24"/>
        </w:rPr>
        <w:t xml:space="preserve">ein Interview mit dem Gehirnforscher und Medizin-Nobelpreisträger Thomas </w:t>
      </w:r>
      <w:proofErr w:type="spellStart"/>
      <w:r w:rsidR="00516EBB" w:rsidRPr="007D3B2C">
        <w:rPr>
          <w:sz w:val="24"/>
          <w:szCs w:val="24"/>
        </w:rPr>
        <w:t>Südhof</w:t>
      </w:r>
      <w:proofErr w:type="spellEnd"/>
      <w:r w:rsidR="00516EBB" w:rsidRPr="007D3B2C">
        <w:rPr>
          <w:sz w:val="24"/>
          <w:szCs w:val="24"/>
        </w:rPr>
        <w:t xml:space="preserve">. </w:t>
      </w:r>
    </w:p>
    <w:p w14:paraId="3208D3FE" w14:textId="51D034E0" w:rsidR="00956C1D" w:rsidRPr="007D3B2C" w:rsidRDefault="00A154D4">
      <w:pPr>
        <w:rPr>
          <w:sz w:val="24"/>
          <w:szCs w:val="24"/>
        </w:rPr>
      </w:pPr>
      <w:r w:rsidRPr="007D3B2C">
        <w:rPr>
          <w:sz w:val="24"/>
          <w:szCs w:val="24"/>
        </w:rPr>
        <w:t xml:space="preserve">Beginnen wir mit der Frage was denn eigentlich ein Burnout ist: </w:t>
      </w:r>
      <w:r w:rsidR="00322500" w:rsidRPr="007D3B2C">
        <w:rPr>
          <w:sz w:val="24"/>
          <w:szCs w:val="24"/>
        </w:rPr>
        <w:t xml:space="preserve">Der Begriff </w:t>
      </w:r>
      <w:r w:rsidRPr="007D3B2C">
        <w:rPr>
          <w:sz w:val="24"/>
          <w:szCs w:val="24"/>
        </w:rPr>
        <w:t xml:space="preserve">Burnout kommt aus dem Englischen, und heißt wörtlich übersetzt so viel wie ausbrennen. Damit ist gemeint, dass ein Mensch an körperlicher oder emotionaler Erschöpfung </w:t>
      </w:r>
      <w:r w:rsidR="00FA6E85" w:rsidRPr="007D3B2C">
        <w:rPr>
          <w:sz w:val="24"/>
          <w:szCs w:val="24"/>
        </w:rPr>
        <w:t>leidet</w:t>
      </w:r>
      <w:r w:rsidRPr="007D3B2C">
        <w:rPr>
          <w:sz w:val="24"/>
          <w:szCs w:val="24"/>
        </w:rPr>
        <w:t xml:space="preserve">. </w:t>
      </w:r>
      <w:r w:rsidR="00FD6268" w:rsidRPr="007D3B2C">
        <w:rPr>
          <w:sz w:val="24"/>
          <w:szCs w:val="24"/>
        </w:rPr>
        <w:t xml:space="preserve">Das </w:t>
      </w:r>
      <w:r w:rsidR="00B74E43" w:rsidRPr="007D3B2C">
        <w:rPr>
          <w:sz w:val="24"/>
          <w:szCs w:val="24"/>
        </w:rPr>
        <w:t>A</w:t>
      </w:r>
      <w:r w:rsidR="00FD6268" w:rsidRPr="007D3B2C">
        <w:rPr>
          <w:sz w:val="24"/>
          <w:szCs w:val="24"/>
        </w:rPr>
        <w:t xml:space="preserve">usbrennen eines Menschen kann sogar zu Panikattacken, Depressionen oder zum totalen Zusammenbruch einer Person führen. </w:t>
      </w:r>
      <w:r w:rsidR="008F0A09">
        <w:rPr>
          <w:sz w:val="24"/>
          <w:szCs w:val="24"/>
        </w:rPr>
        <w:t>Das ist d</w:t>
      </w:r>
      <w:r w:rsidR="005F3996" w:rsidRPr="007D3B2C">
        <w:rPr>
          <w:sz w:val="24"/>
          <w:szCs w:val="24"/>
        </w:rPr>
        <w:t xml:space="preserve">efinitiv nicht zu unterschätzen! </w:t>
      </w:r>
    </w:p>
    <w:p w14:paraId="55345838" w14:textId="19528613" w:rsidR="0027780E" w:rsidRPr="007D3B2C" w:rsidRDefault="00CA4276">
      <w:pPr>
        <w:rPr>
          <w:sz w:val="24"/>
          <w:szCs w:val="24"/>
        </w:rPr>
      </w:pPr>
      <w:r w:rsidRPr="007D3B2C">
        <w:rPr>
          <w:sz w:val="24"/>
          <w:szCs w:val="24"/>
        </w:rPr>
        <w:t xml:space="preserve">Das Smartphone ist ohne </w:t>
      </w:r>
      <w:r w:rsidR="009515A7">
        <w:rPr>
          <w:sz w:val="24"/>
          <w:szCs w:val="24"/>
        </w:rPr>
        <w:t>Zweifel</w:t>
      </w:r>
      <w:r w:rsidRPr="007D3B2C">
        <w:rPr>
          <w:sz w:val="24"/>
          <w:szCs w:val="24"/>
        </w:rPr>
        <w:t xml:space="preserve"> ein wichtiger Bestandteil unseres Lebens, doch stellt sich die Frage, ob die ständige Erreichbarkeit nicht doch eher eine Belastung als eine Erleichterung ist. Fühlen Sie sich nicht von dem </w:t>
      </w:r>
      <w:r w:rsidR="00A706E6">
        <w:rPr>
          <w:sz w:val="24"/>
          <w:szCs w:val="24"/>
        </w:rPr>
        <w:t>d</w:t>
      </w:r>
      <w:r w:rsidRPr="007D3B2C">
        <w:rPr>
          <w:sz w:val="24"/>
          <w:szCs w:val="24"/>
        </w:rPr>
        <w:t>auerhaften Piepsen und Klingeln Ihres Handys genervt? Ununterbrochen „online“ zu sein führt zu chronischem Stress</w:t>
      </w:r>
      <w:r w:rsidR="00AF433B" w:rsidRPr="007D3B2C">
        <w:rPr>
          <w:sz w:val="24"/>
          <w:szCs w:val="24"/>
        </w:rPr>
        <w:t>,</w:t>
      </w:r>
      <w:r w:rsidRPr="007D3B2C">
        <w:rPr>
          <w:sz w:val="24"/>
          <w:szCs w:val="24"/>
        </w:rPr>
        <w:t xml:space="preserve"> und wirkt sich schlecht auf Mensch und Gehirn aus.</w:t>
      </w:r>
      <w:r w:rsidR="00C9317C" w:rsidRPr="007D3B2C">
        <w:rPr>
          <w:sz w:val="24"/>
          <w:szCs w:val="24"/>
        </w:rPr>
        <w:t xml:space="preserve"> Generell kann man sagen, dass wenn man ständig erreichbar sein muss</w:t>
      </w:r>
      <w:r w:rsidR="00CF3E07">
        <w:rPr>
          <w:sz w:val="24"/>
          <w:szCs w:val="24"/>
        </w:rPr>
        <w:t>,</w:t>
      </w:r>
      <w:r w:rsidR="00C9317C" w:rsidRPr="007D3B2C">
        <w:rPr>
          <w:sz w:val="24"/>
          <w:szCs w:val="24"/>
        </w:rPr>
        <w:t xml:space="preserve"> die Gefahr </w:t>
      </w:r>
      <w:proofErr w:type="gramStart"/>
      <w:r w:rsidR="00F651E7" w:rsidRPr="007D3B2C">
        <w:rPr>
          <w:sz w:val="24"/>
          <w:szCs w:val="24"/>
        </w:rPr>
        <w:t>ein</w:t>
      </w:r>
      <w:r w:rsidR="006C6195" w:rsidRPr="007D3B2C">
        <w:rPr>
          <w:sz w:val="24"/>
          <w:szCs w:val="24"/>
        </w:rPr>
        <w:t>en</w:t>
      </w:r>
      <w:proofErr w:type="gramEnd"/>
      <w:r w:rsidR="00E35F2A" w:rsidRPr="007D3B2C">
        <w:rPr>
          <w:sz w:val="24"/>
          <w:szCs w:val="24"/>
        </w:rPr>
        <w:t xml:space="preserve"> </w:t>
      </w:r>
      <w:r w:rsidR="00F651E7" w:rsidRPr="007D3B2C">
        <w:rPr>
          <w:sz w:val="24"/>
          <w:szCs w:val="24"/>
        </w:rPr>
        <w:t>Burnout</w:t>
      </w:r>
      <w:r w:rsidR="00C9317C" w:rsidRPr="007D3B2C">
        <w:rPr>
          <w:sz w:val="24"/>
          <w:szCs w:val="24"/>
        </w:rPr>
        <w:t xml:space="preserve"> zu erleiden, größer ist. Je höher die Verantwortung einer Person ist, desto öfter „scheppert“ </w:t>
      </w:r>
      <w:r w:rsidR="00C93612" w:rsidRPr="007D3B2C">
        <w:rPr>
          <w:sz w:val="24"/>
          <w:szCs w:val="24"/>
        </w:rPr>
        <w:t>das Handy</w:t>
      </w:r>
      <w:r w:rsidR="00C93612" w:rsidRPr="007D3B2C">
        <w:rPr>
          <w:vanish/>
          <w:sz w:val="24"/>
          <w:szCs w:val="24"/>
        </w:rPr>
        <w:t>HhA</w:t>
      </w:r>
      <w:r w:rsidR="00C9317C" w:rsidRPr="007D3B2C">
        <w:rPr>
          <w:sz w:val="24"/>
          <w:szCs w:val="24"/>
        </w:rPr>
        <w:t>.</w:t>
      </w:r>
    </w:p>
    <w:p w14:paraId="24D160F8" w14:textId="616477C8" w:rsidR="00487E47" w:rsidRPr="007D3B2C" w:rsidRDefault="00612E6B">
      <w:pPr>
        <w:rPr>
          <w:sz w:val="24"/>
          <w:szCs w:val="24"/>
        </w:rPr>
      </w:pPr>
      <w:r w:rsidRPr="007D3B2C">
        <w:rPr>
          <w:sz w:val="24"/>
          <w:szCs w:val="24"/>
        </w:rPr>
        <w:t>Wie schon vorher erwähnt, ist die ständige Erreichbarkeit besonders schlecht für uns</w:t>
      </w:r>
      <w:r w:rsidR="00DC5DCF">
        <w:rPr>
          <w:sz w:val="24"/>
          <w:szCs w:val="24"/>
        </w:rPr>
        <w:t>e</w:t>
      </w:r>
      <w:r w:rsidRPr="007D3B2C">
        <w:rPr>
          <w:sz w:val="24"/>
          <w:szCs w:val="24"/>
        </w:rPr>
        <w:t xml:space="preserve">re Psyche. </w:t>
      </w:r>
      <w:r w:rsidR="008E2786">
        <w:rPr>
          <w:sz w:val="24"/>
          <w:szCs w:val="24"/>
        </w:rPr>
        <w:t>W</w:t>
      </w:r>
      <w:r w:rsidR="00711F3C" w:rsidRPr="007D3B2C">
        <w:rPr>
          <w:sz w:val="24"/>
          <w:szCs w:val="24"/>
        </w:rPr>
        <w:t>ir</w:t>
      </w:r>
      <w:r w:rsidRPr="007D3B2C">
        <w:rPr>
          <w:sz w:val="24"/>
          <w:szCs w:val="24"/>
        </w:rPr>
        <w:t xml:space="preserve"> werden gestresst, wenn </w:t>
      </w:r>
      <w:r w:rsidR="00711F3C" w:rsidRPr="007D3B2C">
        <w:rPr>
          <w:sz w:val="24"/>
          <w:szCs w:val="24"/>
        </w:rPr>
        <w:t>w</w:t>
      </w:r>
      <w:r w:rsidRPr="007D3B2C">
        <w:rPr>
          <w:sz w:val="24"/>
          <w:szCs w:val="24"/>
        </w:rPr>
        <w:t>i</w:t>
      </w:r>
      <w:r w:rsidR="00C30E3D" w:rsidRPr="007D3B2C">
        <w:rPr>
          <w:sz w:val="24"/>
          <w:szCs w:val="24"/>
        </w:rPr>
        <w:t>r</w:t>
      </w:r>
      <w:r w:rsidRPr="007D3B2C">
        <w:rPr>
          <w:sz w:val="24"/>
          <w:szCs w:val="24"/>
        </w:rPr>
        <w:t xml:space="preserve"> ständig an die Arbeit durch zum Beispiel Gruppen im Internet erinnert werden. </w:t>
      </w:r>
    </w:p>
    <w:p w14:paraId="45310642" w14:textId="10C89257" w:rsidR="00284ED5" w:rsidRPr="007D3B2C" w:rsidRDefault="00487E47">
      <w:pPr>
        <w:rPr>
          <w:sz w:val="24"/>
          <w:szCs w:val="24"/>
        </w:rPr>
      </w:pPr>
      <w:r w:rsidRPr="007D3B2C">
        <w:rPr>
          <w:sz w:val="24"/>
          <w:szCs w:val="24"/>
        </w:rPr>
        <w:t>Soziale Medien werden immer populärer und sind ohne Frage ein großer Stressfaktor</w:t>
      </w:r>
      <w:r w:rsidR="00586482" w:rsidRPr="007D3B2C">
        <w:rPr>
          <w:sz w:val="24"/>
          <w:szCs w:val="24"/>
        </w:rPr>
        <w:t xml:space="preserve">. Wegen jedem noch so kleinen Beitrag </w:t>
      </w:r>
      <w:r w:rsidR="00610F5B" w:rsidRPr="007D3B2C">
        <w:rPr>
          <w:sz w:val="24"/>
          <w:szCs w:val="24"/>
        </w:rPr>
        <w:t>bekommen wir sofort eine Benachrichtigung. Doch was soll man machen? Wenn man nicht ständig erreichbar ist, könnte</w:t>
      </w:r>
      <w:r w:rsidR="002953E6" w:rsidRPr="007D3B2C">
        <w:rPr>
          <w:sz w:val="24"/>
          <w:szCs w:val="24"/>
        </w:rPr>
        <w:t>n</w:t>
      </w:r>
      <w:r w:rsidR="00610F5B" w:rsidRPr="007D3B2C">
        <w:rPr>
          <w:sz w:val="24"/>
          <w:szCs w:val="24"/>
        </w:rPr>
        <w:t xml:space="preserve"> spontane Verabredungen mit den Arbeitskollegen oder Freunden verpas</w:t>
      </w:r>
      <w:r w:rsidR="00C01607" w:rsidRPr="007D3B2C">
        <w:rPr>
          <w:sz w:val="24"/>
          <w:szCs w:val="24"/>
        </w:rPr>
        <w:t>s</w:t>
      </w:r>
      <w:r w:rsidR="002953E6" w:rsidRPr="007D3B2C">
        <w:rPr>
          <w:sz w:val="24"/>
          <w:szCs w:val="24"/>
        </w:rPr>
        <w:t>t werden</w:t>
      </w:r>
      <w:r w:rsidR="00C01607" w:rsidRPr="007D3B2C">
        <w:rPr>
          <w:sz w:val="24"/>
          <w:szCs w:val="24"/>
        </w:rPr>
        <w:t>.</w:t>
      </w:r>
      <w:r w:rsidR="002953E6" w:rsidRPr="007D3B2C">
        <w:rPr>
          <w:sz w:val="24"/>
          <w:szCs w:val="24"/>
        </w:rPr>
        <w:t xml:space="preserve"> Das führt zu mangelndem Teamgefühl und in ganz extremen Fällen sogar zu Existenzängsten.</w:t>
      </w:r>
      <w:r w:rsidR="00DB554C" w:rsidRPr="007D3B2C">
        <w:rPr>
          <w:sz w:val="24"/>
          <w:szCs w:val="24"/>
        </w:rPr>
        <w:t xml:space="preserve"> </w:t>
      </w:r>
      <w:r w:rsidR="00125EFF" w:rsidRPr="007D3B2C">
        <w:rPr>
          <w:sz w:val="24"/>
          <w:szCs w:val="24"/>
        </w:rPr>
        <w:t xml:space="preserve">Bin ich gut genug? Mögen mich meine Kollegen? Wer hat sich diese Fragen nicht </w:t>
      </w:r>
      <w:r w:rsidR="00045DA9">
        <w:rPr>
          <w:sz w:val="24"/>
          <w:szCs w:val="24"/>
        </w:rPr>
        <w:t>schon</w:t>
      </w:r>
      <w:r w:rsidR="005B2FE8">
        <w:rPr>
          <w:sz w:val="24"/>
          <w:szCs w:val="24"/>
        </w:rPr>
        <w:t xml:space="preserve"> </w:t>
      </w:r>
      <w:r w:rsidR="00125EFF" w:rsidRPr="007D3B2C">
        <w:rPr>
          <w:sz w:val="24"/>
          <w:szCs w:val="24"/>
        </w:rPr>
        <w:t xml:space="preserve">einmal gestellt? Soziale Medien geben meist recht deutliche Antworten, angezeigt durch „Likes“. Nicht genug zu haben, oder nicht genug kriegen zu können ist ebenfalls sehr schlecht für unseren geistigen Zustand. </w:t>
      </w:r>
    </w:p>
    <w:p w14:paraId="523E63FC" w14:textId="76080FA0" w:rsidR="00487E47" w:rsidRPr="007D3B2C" w:rsidRDefault="00284ED5">
      <w:pPr>
        <w:rPr>
          <w:sz w:val="24"/>
          <w:szCs w:val="24"/>
        </w:rPr>
      </w:pPr>
      <w:r w:rsidRPr="007D3B2C">
        <w:rPr>
          <w:sz w:val="24"/>
          <w:szCs w:val="24"/>
        </w:rPr>
        <w:t xml:space="preserve">Sie werden sich vielleicht fragen, ob ein Burnout nun wirklich eine ernstzunehmende Krankheit, oder doch nur eine Modeerscheinung ist. </w:t>
      </w:r>
      <w:r w:rsidR="00125EFF" w:rsidRPr="007D3B2C">
        <w:rPr>
          <w:sz w:val="24"/>
          <w:szCs w:val="24"/>
        </w:rPr>
        <w:t xml:space="preserve"> </w:t>
      </w:r>
      <w:r w:rsidR="008320D0" w:rsidRPr="007D3B2C">
        <w:rPr>
          <w:sz w:val="24"/>
          <w:szCs w:val="24"/>
        </w:rPr>
        <w:t xml:space="preserve">Burnout ist eigentlich nur eine Bezeichnung für ein seelisches Leiden. Seelische Leiden gibt es bereits seit hunderten von Jahren, und das obwohl der Menschheit noch nicht derartige Kommunikationsmöglichkeiten zur Verfügung standen. </w:t>
      </w:r>
      <w:r w:rsidR="00DD3C6C" w:rsidRPr="007D3B2C">
        <w:rPr>
          <w:sz w:val="24"/>
          <w:szCs w:val="24"/>
        </w:rPr>
        <w:t xml:space="preserve">Außer </w:t>
      </w:r>
      <w:r w:rsidR="0004114F" w:rsidRPr="007D3B2C">
        <w:rPr>
          <w:sz w:val="24"/>
          <w:szCs w:val="24"/>
        </w:rPr>
        <w:t xml:space="preserve">Frage steht, dass manche Menschen </w:t>
      </w:r>
      <w:proofErr w:type="gramStart"/>
      <w:r w:rsidR="0004114F" w:rsidRPr="007D3B2C">
        <w:rPr>
          <w:sz w:val="24"/>
          <w:szCs w:val="24"/>
        </w:rPr>
        <w:t>einen</w:t>
      </w:r>
      <w:proofErr w:type="gramEnd"/>
      <w:r w:rsidR="0004114F" w:rsidRPr="007D3B2C">
        <w:rPr>
          <w:sz w:val="24"/>
          <w:szCs w:val="24"/>
        </w:rPr>
        <w:t xml:space="preserve"> Burnout nur vortäuschen um entweder Arbeiten zu entkommen</w:t>
      </w:r>
      <w:r w:rsidR="0044314F" w:rsidRPr="007D3B2C">
        <w:rPr>
          <w:sz w:val="24"/>
          <w:szCs w:val="24"/>
        </w:rPr>
        <w:t xml:space="preserve">, oder vielleicht sogar um Anerkennung von ihren Kollegen zu erhalten. Stellen Sie sich vor, sie haben durch harte Arbeit </w:t>
      </w:r>
      <w:r w:rsidR="00275F6D" w:rsidRPr="007D3B2C">
        <w:rPr>
          <w:sz w:val="24"/>
          <w:szCs w:val="24"/>
        </w:rPr>
        <w:t xml:space="preserve">ein Projekt fertiggestellt, aber es wird einfach nicht genug wertgeschätzt. Belastend, oder? </w:t>
      </w:r>
      <w:r w:rsidR="0004114F" w:rsidRPr="007D3B2C">
        <w:rPr>
          <w:sz w:val="24"/>
          <w:szCs w:val="24"/>
        </w:rPr>
        <w:t xml:space="preserve"> </w:t>
      </w:r>
      <w:r w:rsidR="00CA2DEB" w:rsidRPr="007D3B2C">
        <w:rPr>
          <w:sz w:val="24"/>
          <w:szCs w:val="24"/>
        </w:rPr>
        <w:t>Natürlich sind das nur Ausnahmefälle.</w:t>
      </w:r>
      <w:r w:rsidR="00CA43F1" w:rsidRPr="007D3B2C">
        <w:rPr>
          <w:sz w:val="24"/>
          <w:szCs w:val="24"/>
        </w:rPr>
        <w:t xml:space="preserve"> Ich denke wir sind einer Meinung</w:t>
      </w:r>
      <w:r w:rsidR="006E51DB">
        <w:rPr>
          <w:sz w:val="24"/>
          <w:szCs w:val="24"/>
        </w:rPr>
        <w:t>,</w:t>
      </w:r>
      <w:r w:rsidR="00CA43F1" w:rsidRPr="007D3B2C">
        <w:rPr>
          <w:sz w:val="24"/>
          <w:szCs w:val="24"/>
        </w:rPr>
        <w:t xml:space="preserve"> wenn ich sage, dass ein Burnout ein ernstzunehmender Geisteszustand ist, und man </w:t>
      </w:r>
      <w:r w:rsidR="004C645B" w:rsidRPr="007D3B2C">
        <w:rPr>
          <w:sz w:val="24"/>
          <w:szCs w:val="24"/>
        </w:rPr>
        <w:t xml:space="preserve">im Ernstfall </w:t>
      </w:r>
      <w:r w:rsidR="00CA43F1" w:rsidRPr="007D3B2C">
        <w:rPr>
          <w:sz w:val="24"/>
          <w:szCs w:val="24"/>
        </w:rPr>
        <w:t xml:space="preserve">definitiv einen Experten aufsuchen sollte. </w:t>
      </w:r>
    </w:p>
    <w:p w14:paraId="03C98D0F" w14:textId="2BB2E91F" w:rsidR="00D476B1" w:rsidRPr="007D3B2C" w:rsidRDefault="005031EA">
      <w:pPr>
        <w:rPr>
          <w:sz w:val="24"/>
          <w:szCs w:val="24"/>
        </w:rPr>
      </w:pPr>
      <w:r w:rsidRPr="007D3B2C">
        <w:rPr>
          <w:sz w:val="24"/>
          <w:szCs w:val="24"/>
        </w:rPr>
        <w:lastRenderedPageBreak/>
        <w:t xml:space="preserve">Stellen Sie doch einfach mal Ihr Smartphone für einige Stunden ab. Konzentrieren Sie sich für einige Stunden auf ein gutes Buch, machen Sie Yoga oder hören Sie nur entspannende Musik. Das wirkt wie Meditation auf den Geist. </w:t>
      </w:r>
      <w:r w:rsidR="005560A9" w:rsidRPr="007D3B2C">
        <w:rPr>
          <w:sz w:val="24"/>
          <w:szCs w:val="24"/>
        </w:rPr>
        <w:t xml:space="preserve">Jeder Mensch brauch Ruhe. </w:t>
      </w:r>
    </w:p>
    <w:p w14:paraId="6E06FDBE" w14:textId="4495CBB6" w:rsidR="005031EA" w:rsidRPr="007D3B2C" w:rsidRDefault="005560A9">
      <w:pPr>
        <w:rPr>
          <w:sz w:val="24"/>
          <w:szCs w:val="24"/>
        </w:rPr>
      </w:pPr>
      <w:r w:rsidRPr="007D3B2C">
        <w:rPr>
          <w:sz w:val="24"/>
          <w:szCs w:val="24"/>
        </w:rPr>
        <w:t>Eine weitere Möglichkeit einen Burnout vorzubeugen wäre das Handy einfach nur zu gewissen Tageszeiten zu verwenden</w:t>
      </w:r>
      <w:r w:rsidR="006F37E3">
        <w:rPr>
          <w:sz w:val="24"/>
          <w:szCs w:val="24"/>
        </w:rPr>
        <w:t>, oder es zumindest in der Nacht au</w:t>
      </w:r>
      <w:r w:rsidR="00E73451">
        <w:rPr>
          <w:sz w:val="24"/>
          <w:szCs w:val="24"/>
        </w:rPr>
        <w:t>s</w:t>
      </w:r>
      <w:r w:rsidR="006F37E3">
        <w:rPr>
          <w:sz w:val="24"/>
          <w:szCs w:val="24"/>
        </w:rPr>
        <w:t>zuschalten</w:t>
      </w:r>
      <w:r w:rsidR="00174FCF">
        <w:rPr>
          <w:sz w:val="24"/>
          <w:szCs w:val="24"/>
        </w:rPr>
        <w:t>.</w:t>
      </w:r>
      <w:r w:rsidRPr="007D3B2C">
        <w:rPr>
          <w:sz w:val="24"/>
          <w:szCs w:val="24"/>
        </w:rPr>
        <w:t xml:space="preserve"> </w:t>
      </w:r>
      <w:r w:rsidR="00F628FB" w:rsidRPr="007D3B2C">
        <w:rPr>
          <w:sz w:val="24"/>
          <w:szCs w:val="24"/>
        </w:rPr>
        <w:t xml:space="preserve">Weiters erwähnenswert ist, dass der Mensch, und das ist wissenschaftlich bewiesen, </w:t>
      </w:r>
      <w:r w:rsidR="005F2DBD" w:rsidRPr="007D3B2C">
        <w:rPr>
          <w:sz w:val="24"/>
          <w:szCs w:val="24"/>
        </w:rPr>
        <w:t xml:space="preserve">wenn er zu viel arbeitet, nicht mehr produktiv sein kann. </w:t>
      </w:r>
      <w:r w:rsidR="007317F3" w:rsidRPr="007D3B2C">
        <w:rPr>
          <w:sz w:val="24"/>
          <w:szCs w:val="24"/>
        </w:rPr>
        <w:t>Z</w:t>
      </w:r>
      <w:r w:rsidR="005F2DBD" w:rsidRPr="007D3B2C">
        <w:rPr>
          <w:sz w:val="24"/>
          <w:szCs w:val="24"/>
        </w:rPr>
        <w:t xml:space="preserve">ehn Stunden am Stück </w:t>
      </w:r>
      <w:r w:rsidR="0034405C" w:rsidRPr="007D3B2C">
        <w:rPr>
          <w:sz w:val="24"/>
          <w:szCs w:val="24"/>
        </w:rPr>
        <w:t xml:space="preserve">zu </w:t>
      </w:r>
      <w:r w:rsidR="005F2DBD" w:rsidRPr="007D3B2C">
        <w:rPr>
          <w:sz w:val="24"/>
          <w:szCs w:val="24"/>
        </w:rPr>
        <w:t xml:space="preserve">arbeiten sollte das Maximum für jeden von uns sein. </w:t>
      </w:r>
    </w:p>
    <w:p w14:paraId="4DBF779D" w14:textId="7C4261CE" w:rsidR="00BB3E59" w:rsidRDefault="00BB3E59">
      <w:pPr>
        <w:rPr>
          <w:sz w:val="24"/>
          <w:szCs w:val="24"/>
        </w:rPr>
      </w:pPr>
      <w:r w:rsidRPr="007D3B2C">
        <w:rPr>
          <w:sz w:val="24"/>
          <w:szCs w:val="24"/>
        </w:rPr>
        <w:t xml:space="preserve">Ich hoffe, dass Sie durch meinen Vortrag einige Argumente für das </w:t>
      </w:r>
      <w:r w:rsidR="00066117">
        <w:rPr>
          <w:sz w:val="24"/>
          <w:szCs w:val="24"/>
        </w:rPr>
        <w:t>W</w:t>
      </w:r>
      <w:r w:rsidRPr="007D3B2C">
        <w:rPr>
          <w:sz w:val="24"/>
          <w:szCs w:val="24"/>
        </w:rPr>
        <w:t>ertschätzen von Ruhe erhalten ha</w:t>
      </w:r>
      <w:r w:rsidR="00231059" w:rsidRPr="007D3B2C">
        <w:rPr>
          <w:sz w:val="24"/>
          <w:szCs w:val="24"/>
        </w:rPr>
        <w:t xml:space="preserve">ben, und in Erwägung ziehen das Handy einfach mal abzuschalten. </w:t>
      </w:r>
      <w:r w:rsidRPr="007D3B2C">
        <w:rPr>
          <w:sz w:val="24"/>
          <w:szCs w:val="24"/>
        </w:rPr>
        <w:t xml:space="preserve"> </w:t>
      </w:r>
    </w:p>
    <w:p w14:paraId="237C3869" w14:textId="6E31867D" w:rsidR="00F92A13" w:rsidRPr="007D3B2C" w:rsidRDefault="00F92A13">
      <w:pPr>
        <w:rPr>
          <w:sz w:val="24"/>
          <w:szCs w:val="24"/>
        </w:rPr>
      </w:pP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(59</w:t>
      </w:r>
      <w:r w:rsidR="00FB54C5">
        <w:rPr>
          <w:sz w:val="24"/>
          <w:szCs w:val="24"/>
        </w:rPr>
        <w:t>6</w:t>
      </w:r>
      <w:r>
        <w:rPr>
          <w:sz w:val="24"/>
          <w:szCs w:val="24"/>
        </w:rPr>
        <w:t xml:space="preserve"> Wörter)</w:t>
      </w:r>
    </w:p>
    <w:sectPr w:rsidR="00F92A13" w:rsidRPr="007D3B2C">
      <w:headerReference w:type="even" r:id="rId7"/>
      <w:headerReference w:type="default" r:id="rId8"/>
      <w:footerReference w:type="even" r:id="rId9"/>
      <w:footerReference w:type="default" r:id="rId10"/>
      <w:headerReference w:type="first" r:id="rId11"/>
      <w:footerReference w:type="first" r:id="rId12"/>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968EF74" w14:textId="77777777" w:rsidR="00B475E9" w:rsidRDefault="00B475E9" w:rsidP="00E84FB4">
      <w:pPr>
        <w:spacing w:after="0" w:line="240" w:lineRule="auto"/>
      </w:pPr>
      <w:r>
        <w:separator/>
      </w:r>
    </w:p>
  </w:endnote>
  <w:endnote w:type="continuationSeparator" w:id="0">
    <w:p w14:paraId="043B8602" w14:textId="77777777" w:rsidR="00B475E9" w:rsidRDefault="00B475E9" w:rsidP="00E84F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FF54754" w14:textId="77777777" w:rsidR="0038461D" w:rsidRDefault="0038461D">
    <w:pPr>
      <w:pStyle w:val="Fuzeile"/>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22B4A75" w14:textId="77777777" w:rsidR="0038461D" w:rsidRDefault="0038461D">
    <w:pPr>
      <w:pStyle w:val="Fuzeile"/>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BD5CD49" w14:textId="77777777" w:rsidR="0038461D" w:rsidRDefault="0038461D">
    <w:pPr>
      <w:pStyle w:val="Fuzeil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698AF6D" w14:textId="77777777" w:rsidR="00B475E9" w:rsidRDefault="00B475E9" w:rsidP="00E84FB4">
      <w:pPr>
        <w:spacing w:after="0" w:line="240" w:lineRule="auto"/>
      </w:pPr>
      <w:r>
        <w:separator/>
      </w:r>
    </w:p>
  </w:footnote>
  <w:footnote w:type="continuationSeparator" w:id="0">
    <w:p w14:paraId="006D23E2" w14:textId="77777777" w:rsidR="00B475E9" w:rsidRDefault="00B475E9" w:rsidP="00E84FB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93E787A" w14:textId="77777777" w:rsidR="0038461D" w:rsidRDefault="0038461D">
    <w:pPr>
      <w:pStyle w:val="Kopfzeile"/>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AD7022B" w14:textId="10957DF5" w:rsidR="00E84FB4" w:rsidRDefault="00E84FB4">
    <w:pPr>
      <w:pStyle w:val="Kopfzeile"/>
    </w:pPr>
    <w:r>
      <w:t>27.02.2019</w:t>
    </w:r>
    <w:r>
      <w:tab/>
      <w:t>Meinungsrede</w:t>
    </w:r>
    <w:r>
      <w:tab/>
      <w:t xml:space="preserve">4AHIT </w:t>
    </w:r>
    <w:bookmarkStart w:id="0" w:name="_GoBack"/>
    <w:bookmarkEnd w:id="0"/>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7F84E04" w14:textId="77777777" w:rsidR="0038461D" w:rsidRDefault="0038461D">
    <w:pPr>
      <w:pStyle w:val="Kopfzeile"/>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430B4"/>
    <w:rsid w:val="0004114F"/>
    <w:rsid w:val="00045DA9"/>
    <w:rsid w:val="00066117"/>
    <w:rsid w:val="000E29DA"/>
    <w:rsid w:val="0011367F"/>
    <w:rsid w:val="00125EFF"/>
    <w:rsid w:val="00145D86"/>
    <w:rsid w:val="00165736"/>
    <w:rsid w:val="00171A65"/>
    <w:rsid w:val="00174FCF"/>
    <w:rsid w:val="001852F8"/>
    <w:rsid w:val="001D3153"/>
    <w:rsid w:val="001D39BD"/>
    <w:rsid w:val="00231059"/>
    <w:rsid w:val="002430B4"/>
    <w:rsid w:val="00275F6D"/>
    <w:rsid w:val="0027780E"/>
    <w:rsid w:val="00284ED5"/>
    <w:rsid w:val="00294854"/>
    <w:rsid w:val="002953E6"/>
    <w:rsid w:val="002A4F8E"/>
    <w:rsid w:val="00322500"/>
    <w:rsid w:val="0034405C"/>
    <w:rsid w:val="003539FE"/>
    <w:rsid w:val="003611C4"/>
    <w:rsid w:val="00362B76"/>
    <w:rsid w:val="003802A0"/>
    <w:rsid w:val="0038461D"/>
    <w:rsid w:val="003C1DA5"/>
    <w:rsid w:val="003D672D"/>
    <w:rsid w:val="003F5C0F"/>
    <w:rsid w:val="0044314F"/>
    <w:rsid w:val="00487E47"/>
    <w:rsid w:val="004C645B"/>
    <w:rsid w:val="005031EA"/>
    <w:rsid w:val="00516EBB"/>
    <w:rsid w:val="005560A9"/>
    <w:rsid w:val="00577CB0"/>
    <w:rsid w:val="00586482"/>
    <w:rsid w:val="005B2FE8"/>
    <w:rsid w:val="005C58CD"/>
    <w:rsid w:val="005F2DBD"/>
    <w:rsid w:val="005F3996"/>
    <w:rsid w:val="00610F5B"/>
    <w:rsid w:val="00612E6B"/>
    <w:rsid w:val="00646467"/>
    <w:rsid w:val="00663A23"/>
    <w:rsid w:val="006B0D52"/>
    <w:rsid w:val="006C6195"/>
    <w:rsid w:val="006D788F"/>
    <w:rsid w:val="006E51DB"/>
    <w:rsid w:val="006F37E3"/>
    <w:rsid w:val="00711F3C"/>
    <w:rsid w:val="007317F3"/>
    <w:rsid w:val="007519CE"/>
    <w:rsid w:val="007B6A46"/>
    <w:rsid w:val="007D3B2C"/>
    <w:rsid w:val="007E7CFB"/>
    <w:rsid w:val="008320D0"/>
    <w:rsid w:val="008355AD"/>
    <w:rsid w:val="008E2786"/>
    <w:rsid w:val="008F0A09"/>
    <w:rsid w:val="008F3709"/>
    <w:rsid w:val="009515A7"/>
    <w:rsid w:val="00956C1D"/>
    <w:rsid w:val="009A584D"/>
    <w:rsid w:val="009D7560"/>
    <w:rsid w:val="00A154D4"/>
    <w:rsid w:val="00A706E6"/>
    <w:rsid w:val="00AB4F4C"/>
    <w:rsid w:val="00AF433B"/>
    <w:rsid w:val="00B249F0"/>
    <w:rsid w:val="00B47402"/>
    <w:rsid w:val="00B475E9"/>
    <w:rsid w:val="00B74E43"/>
    <w:rsid w:val="00BB3E59"/>
    <w:rsid w:val="00BB5662"/>
    <w:rsid w:val="00C01607"/>
    <w:rsid w:val="00C04602"/>
    <w:rsid w:val="00C063EB"/>
    <w:rsid w:val="00C12AF8"/>
    <w:rsid w:val="00C30E3D"/>
    <w:rsid w:val="00C71278"/>
    <w:rsid w:val="00C9317C"/>
    <w:rsid w:val="00C93612"/>
    <w:rsid w:val="00CA2DEB"/>
    <w:rsid w:val="00CA4276"/>
    <w:rsid w:val="00CA43F1"/>
    <w:rsid w:val="00CF3E07"/>
    <w:rsid w:val="00D137AB"/>
    <w:rsid w:val="00D207BB"/>
    <w:rsid w:val="00D476B1"/>
    <w:rsid w:val="00DB554C"/>
    <w:rsid w:val="00DC5DCF"/>
    <w:rsid w:val="00DD3C6C"/>
    <w:rsid w:val="00E35F2A"/>
    <w:rsid w:val="00E73451"/>
    <w:rsid w:val="00E832E5"/>
    <w:rsid w:val="00E84FB4"/>
    <w:rsid w:val="00F36461"/>
    <w:rsid w:val="00F628FB"/>
    <w:rsid w:val="00F651E7"/>
    <w:rsid w:val="00F92A13"/>
    <w:rsid w:val="00FA6E85"/>
    <w:rsid w:val="00FB54C5"/>
    <w:rsid w:val="00FC2CC4"/>
    <w:rsid w:val="00FD6268"/>
    <w:rsid w:val="00FE3AE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A065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84FB4"/>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E84FB4"/>
  </w:style>
  <w:style w:type="paragraph" w:styleId="Fuzeile">
    <w:name w:val="footer"/>
    <w:basedOn w:val="Standard"/>
    <w:link w:val="FuzeileZchn"/>
    <w:uiPriority w:val="99"/>
    <w:unhideWhenUsed/>
    <w:rsid w:val="00E84FB4"/>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E84FB4"/>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84FB4"/>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E84FB4"/>
  </w:style>
  <w:style w:type="paragraph" w:styleId="Fuzeile">
    <w:name w:val="footer"/>
    <w:basedOn w:val="Standard"/>
    <w:link w:val="FuzeileZchn"/>
    <w:uiPriority w:val="99"/>
    <w:unhideWhenUsed/>
    <w:rsid w:val="00E84FB4"/>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E84F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9303F845.dotm</Template>
  <TotalTime>0</TotalTime>
  <Pages>2</Pages>
  <Words>558</Words>
  <Characters>3522</Characters>
  <Application>Microsoft Office Word</Application>
  <DocSecurity>0</DocSecurity>
  <Lines>29</Lines>
  <Paragraphs>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4072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Spitzbart</dc:creator>
  <cp:keywords/>
  <dc:description/>
  <cp:lastModifiedBy>profileLehrer profileLehrer</cp:lastModifiedBy>
  <cp:revision>298</cp:revision>
  <dcterms:created xsi:type="dcterms:W3CDTF">2019-02-27T10:53:00Z</dcterms:created>
  <dcterms:modified xsi:type="dcterms:W3CDTF">2019-03-06T10:54:00Z</dcterms:modified>
</cp:coreProperties>
</file>